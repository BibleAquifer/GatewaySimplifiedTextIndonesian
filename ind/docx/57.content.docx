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Simplified Text (Indonesian)</w:t>
      </w:r>
      <w:r>
        <w:rPr>
          <w:lang w:val="id_ID" w:bidi="id_ID"/>
        </w:rPr>
      </w:r>
    </w:p>
    <w:p>
      <w:pPr>
        <w:pStyle w:val="Heading2"/>
      </w:pPr>
      <w:r>
        <w:rPr>
          <w:lang w:val="id_ID" w:bidi="id_ID"/>
        </w:rPr>
        <w:t>License Information</w:t>
      </w:r>
      <w:r>
        <w:rPr>
          <w:lang w:val="id_ID" w:bidi="id_ID"/>
        </w:rPr>
      </w:r>
    </w:p>
    <w:p>
      <w:pPr/>
      <w:r>
        <w:rPr>
          <w:lang w:val="id_ID" w:bidi="id_ID"/>
        </w:rPr>
      </w:r>
      <w:r>
        <w:rPr>
          <w:b/>
          <w:lang w:val="id_ID" w:bidi="id_ID"/>
        </w:rPr>
        <w:t>Gateway Simplified Text (Indonesian)</w:t>
      </w:r>
      <w:r>
        <w:rPr>
          <w:lang w:val="id_ID" w:bidi="id_ID"/>
        </w:rPr>
        <w:t xml:space="preserve"> (Indonesian) is based on</w:t>
      </w:r>
      <w:r>
        <w:rPr>
          <w:lang w:val="id_ID" w:bidi="id_ID"/>
        </w:rPr>
        <w:t xml:space="preserve">: </w:t>
      </w:r>
      <w:r>
        <w:rPr>
          <w:lang w:val="id_ID" w:bidi="id_ID"/>
        </w:rPr>
        <w:t>Gateway Simplified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Simplified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Philemon 1:1</w:t>
      </w:r>
      <w:r>
        <w:rPr>
          <w:lang w:val="id_ID" w:bidi="id_ID"/>
        </w:rPr>
      </w:r>
    </w:p>
    <w:p>
      <w:pPr/>
      <w:r>
        <w:rPr>
          <w:lang w:val="id_ID" w:bidi="id_ID"/>
        </w:rPr>
      </w:r>
      <w:r>
        <w:rPr>
          <w:vertAlign w:val="superscript"/>
          <w:lang w:val="id_ID" w:bidi="id_ID"/>
        </w:rPr>
        <w:t>1</w:t>
      </w:r>
      <w:r>
        <w:rPr>
          <w:lang w:val="id_ID" w:bidi="id_ID"/>
        </w:rPr>
        <w:t xml:space="preserve"> {Aku} Paulus, yang saat ini dalam penjara karena melayani Yesus sang Mesias. Aku di sini bersama Timotius, teman seiman kita. {Aku menulis surat ini} kepada {kamu} Filemon. Kamu juga melayani Mesias dan kami mengasihi kamu</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{Aku juga menulis} kepada Apfia, teman seiman kita, dan kepada Arkhipus, yang adalah {seperti} seorang prajurit {dalam cara dia melayani Mesias} bersama kita. {Aku juga menulis} kepada kelompok orang-orang beriman yang berkumpul di rumah mu.</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{Aku berdoa semoga} Allah Bapa kita dan Tuhan kita Yesus Sang Mesias akan terus berbuat baik kepada kalian semua dan membuat kalian penuh dengan damai.</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Ketika aku berdoa, aku selalu mengucap syukur kepada Allah ku karena kamu, {Filemon},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{orang-orang memberitahuku} betapa kuat kamu percaya kepada Tuhan Yesus dan betapa besar kamu mengasihi Dia dan seluruh umat Allah.</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Aku juga berdoa bahwa ketika kamu percaya kepada Mesias, sama seperti kami percaya kepada-Nya, kamu akan memahami bahkan lebih dalam semua hal baik yang telah Mesias berikan kepada kita untuk melayani Dia.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Sahabatku yang terkasih, kamu telah sangat memberi semangat kepadaku dan telah menyebabkan aku sangat bersukacita. Sebab kamu telah memberikan semangat kepada umat Allah dengan bagaimana besarnya kamu mengasihi mereka.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Jadi (karena kamu mengasihi umat Allah}, dan karena (aku adalah seorang rasul} dari Messias, aku yakin sepenuhnya bahwa Messias akan mengijinkan aku untuk memerintahkan kamu melakukan apa yang seharusnya kamu lakukan.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Tetapi {daripada memerintahkan kamu}, {karena kita saling mengasihi}, aku, Paulus, seorang yang sudah tua dan sekarang juga seorang tahanan karena aku melayani Yesus sang Mesias, hanya meminta agar kamu melakukan hal ini.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Aku memohon agar kamu melakukan sesuatu untuk Onesimus. Dia telah menjadi seperti seorang anak bagiku {sejak aku memceritakan tentang Mesias di sini}, dalam penjara.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Dia tidak berguna bagimu di masa lalu, tetapi sekarang dia berguna baik bagimu maupun bagiku!</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Meskipun dia adalah sangat berharga bagiku, aku telah mengutus dia kembali kepadamu.</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Aku ingin menahan dia bersama aku di sini, agar dia dapat melayani aku menggantikan kamu, khususnya selama aku masih dalam penjara karena memberitakan kabar baik {tentang Mesias}.</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Namun, {Aku mengirim dia kembali kepada kamu} karena kamu tidak memberi tahu aku bahwa aku dapat menahannya di sini. Aku ingin kamu membantu aku {karena kamu ingin membantu aku,} dan bukan karena aku telah memaksa kamu untuk membantu aku.</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Mungkin saja {Allah mengijinkan Onesimus} untuk berpisah {dari kamu} selama waktu yang singkat ini supaya dia dapat kembali kepadamu {sebagai seorang percaya} dan bersama kamu selama-lamanya.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Ini karena {Onesimus} bukan lagi sekedar seorang budak, tapi dia jauh lebih dari sekedar seorang budak. Karena saat ini kamu dapat mengasihi dia sebagai seorang teman seiman! Dia sangat berharga bagiku, namun yang pasti dia bahkan lebih berharga bagimu. Sebab sekarang dia bukan hanya milikmu {sebagai seorang budak} tetapi dia juga milik Tuhan.</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Jadi, jika kamu menganggap aku sebagai temanmu {dalam melakukan pekerjaan yang telah Allah berikan kepada kita,} maka sambutlah Onesimus ke dalam rumahmu dengan cara yang sama seperti kamu menyambut aku.</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Tetapi jika ia telah mengambil sesuatu darimu, atau jika ia berhutang sesuatu kepadamu, aku akan membayar kembali kepadamu.</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Aku, Paulus, sekarang menulis ini dengan tulisan tanganku sendiri: Aku akan membayar kembali kepadamu berapa pun hutangnya kepadamu. Aku yakin bahwa aku tidak perlu mengingatkan kamu bahwa kamu berhutang kepadaku {bahkan lebih daripada yang mungkin Onesimus berhutang kepadamu,} {karena Allah telah menyelamatkan} hidupmu {ketika aku menceritakan kepadamu tentang Mesias.}</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Ya, teman seimanku, {Aku mengatakan apa yang kamu pikirkan tentang apa yang aku katakan}. Aku ingin {kamu melakukan ini untukku} karena apa yang Tuhan {telah lakukan untukmu}. Berikan kepadaku alasan lain untuk bersukacita bahwa kita berdua telah disatukan dengan Mesias.</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Saat aku menulis {surat ini} kepadamu, aku yakin bahwa kamu akan melakukan apa yang aku minta kamu lakukan. Bahkan, aku tahu bahwa kamu akan melakukan lebih dari apa yang aku minta kamu lakukan.</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Saat {kamu melakukan apa yang aku minta kamu lakukan}, aku juga minta kepadamu agar bersiap untuk menerima aku di rumahmu. Karena kalian semua telah mendoakanku, aku dengan yakin berharap bahwa {Allah akan mengizinkan aku keluar dari penjara} dan datang kepada kalian semua.</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Epafras, yang sedang {menderita} bersama aku dalam penjara {karena melayani} Yesus sang Mesias, menyampaikan salam kepadamu.</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Markus, Aristarkhus, Demas, dan Lukas, yang adalah teman-temanku di sini, {juga menyampaikan salam kepadamu}.</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{Aku berdoa} agar Tuhan kita Yesus sang Mesias akan terus berbaik hati kepada kalian. Amin. menyertai roh kalian. Amin.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