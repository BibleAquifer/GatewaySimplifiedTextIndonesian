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r>
        <w:rPr>
          <w:lang w:val="id_ID" w:bidi="id_ID"/>
        </w:rPr>
      </w:r>
      <w:r>
        <w:rPr>
          <w:b/>
          <w:lang w:val="id_ID" w:bidi="id_ID"/>
        </w:rPr>
        <w:t>Gateway Simplified Text (Indonesian)</w:t>
      </w:r>
      <w:r>
        <w:rPr>
          <w:lang w:val="id_ID" w:bidi="id_ID"/>
        </w:rPr>
        <w:t xml:space="preserve"> (Indonesian) is based on: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Thessalonians 1:1</w:t>
      </w:r>
      <w:r>
        <w:rPr>
          <w:lang w:val="id_ID" w:bidi="id_ID"/>
        </w:rPr>
      </w:r>
    </w:p>
    <w:p>
      <w:pPr/>
      <w:r>
        <w:rPr>
          <w:lang w:val="id_ID" w:bidi="id_ID"/>
        </w:rPr>
      </w:r>
      <w:r>
        <w:rPr>
          <w:vertAlign w:val="superscript"/>
          <w:lang w:val="id_ID" w:bidi="id_ID"/>
        </w:rPr>
        <w:t>1</w:t>
      </w:r>
      <w:r>
        <w:rPr>
          <w:lang w:val="id_ID" w:bidi="id_ID"/>
        </w:rPr>
        <w:t xml:space="preserve"> {Aku}, Paulus, {yang menulis surat ini}. Silas, dan Timotius {bersama aku. Kami mengirim surat ini} kepada {kalian} kelompok orang percaya di kota Tesalonika, yang menjadi kepunyaan Allah, Bapa kita, dan Yesus, sang Messias,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(Semoga} Allah Bapa kita dan Tuhan kita Yesus sang Messias {senantiasa berbuat} kebaikan kepadamu dan {membuat kamu} penuh damai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Saudara-saudara kami seiman, kami harus senantiasa mengucap syukur kepada Allah karena kalian, {dan tentunya kami melakukannya)! Ini sangat pantas bahwa kami melakukannya, karena kalian semakin percaya kepada Tuhan Yesus, dan karena setiap orang dari kalian makin mengasihi satu sama lain.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Akibatnya, kami selalu dengan bangga berbicara tentang kalian kepada kelompok-kelompok orang percaya kepunyaan Allah lainnya. Kami menceritakan kepada mereka bagaimana kalian dengan sabar bertahan {dalam penderitaan} dan bagaimana kalian tetap percaya kepada Tuhan Yesus, meskipun orang lain terus menyebabkan kamu menderita.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{Kami dapat melihat dengan jelas bahwa Allah telah membuat kalian mampu untuk tetap setia kepada Yesus sementara orang-orang membuat kalian menderita}. Dari itu kami mengetahui bahwa Allah menghakimi dengan adil, sebab itu berarti bahwa Dia menganggap kalian layak untuk menjadi bagian dari umat-Nya selamanya. Untuk itulah mengapa kalian menderita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Allah menghakimi dengan adil, Dia pasti juga akan menyebabkan penderitaan bagi mereka yang membuat kalian menderita.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Ia juga akan membuat orang-orang yang membuat kalian menderita untuk berhenti melakukannya. Ia juga akan melakukannya untuk kami. Ini akan terjadi ketika Tuhan kita Yesus menampakkan diriNya kepada semua orang saat Ia kembali dari surga bersama para malaikat-Nya yang penuh kuasa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Kemudian dengan api yang menyala-nyala Ia akan menghukum orang-orang yang telah menolak Allah, mereka yang menolak untuk menerima kabar baik tentang Tuhan kita Yesus.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Orang-orang ini akan mengalami akibat langsung {karena menolak Allah}. Mereka akan terpisah dari Tuhan {Yesus} selamanya, di mana mereka tidak akan pernah tahu betapa hebat kuasa-Nya, dan di mana mereka akan terus mati.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{Ini akan terjadi} ketika Tuhan Yesus kembali dari surga pada waktu yang telah ditetapkan Allah. Akibatnya, kita semua yang adalah umat-Nya akan memuji-Nya dan mengagumi-Nya. {Kalian juga akan berada di sana,} karena kalian telah percaya kepada kami ketika kami memberitahu kalian hal-hal tentang Yesus yang kami telah tahu bahwa itu benar.</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Kami sering meminta Allah {untuk menguatkan kalian secara rohani} agar kalian dapat memuji Yesus seperti ini. Kami berdoa agar Allah yang kami sembah akan membuat kalian layak menjadi umat yang baru yang untuk itu Ia telah memanggil kalian. Kami berdoa agar Ia akan memberi kuasa kepada kalian untuk menyelesaikan setiap hal baik yang ingin kalian lakukan karena Allah telah mengilhami kalian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Kami mendoakan ini karena kami ingin kalian memuji Tuhan kita Yesus, dan kami ingin Dia memuliakan kalian. Hal ini akan terjadi karena Allah yang kami sembah dan Tuhan kita Yesus Sang Mesias terus menerus berbuat baik kepada kalian</w:t>
      </w:r>
      <w:r>
        <w:rPr>
          <w:lang w:val="id_ID" w:bidi="id_ID"/>
        </w:rPr>
      </w:r>
      <w:r>
        <w:rPr>
          <w:lang w:val="id_ID" w:bidi="id_ID"/>
        </w:rPr>
      </w:r>
    </w:p>
    <w:p>
      <w:pPr/>
      <w:r>
        <w:rPr>
          <w:lang w:val="id_ID" w:bidi="id_ID"/>
        </w:rPr>
      </w:r>
    </w:p>
    <w:p>
      <w:pPr>
        <w:pStyle w:val="Heading2"/>
      </w:pPr>
      <w:r>
        <w:rPr>
          <w:lang w:val="id_ID" w:bidi="id_ID"/>
        </w:rPr>
        <w:t>2 Thessalonians 2:1</w:t>
      </w:r>
      <w:r>
        <w:rPr>
          <w:lang w:val="id_ID" w:bidi="id_ID"/>
        </w:rPr>
      </w:r>
    </w:p>
    <w:p>
      <w:pPr/>
      <w:r>
        <w:rPr>
          <w:lang w:val="id_ID" w:bidi="id_ID"/>
        </w:rPr>
      </w:r>
      <w:r>
        <w:rPr>
          <w:vertAlign w:val="superscript"/>
          <w:lang w:val="id_ID" w:bidi="id_ID"/>
        </w:rPr>
        <w:t>1</w:t>
      </w:r>
      <w:r>
        <w:rPr>
          <w:lang w:val="id_ID" w:bidi="id_ID"/>
        </w:rPr>
        <w:t xml:space="preserve"> Sekarang {aku ingin menulis kepada kalian} tentang waktu ketika Tuhan kita Yesus sang Messias akan kembali dan akan mengumpulkan kita kepada diriNya. Saudara-saudaraku seiman, aku mendorong kalian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untuk berpikir dengan tenang tentang berita apa pun yang mungkin telah sampai kepada kalian yang mengatakan bahwa Tuhan Yesus telah kembali ke bumi. Janganlah membiarkan berita semacam ini membingungkan kalian. Entah jika berita itu dari suatu roh, atau jika itu datang dari seseorang, atau jika itu dalam sebuah surat yang diklaim seseorang bahwa aku yang telah menulisnya.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Jangan biarkan siapa pun meyakinkan kalian untuk percaya kepada berita seperti itu. Itu adalah tidak benar, karena hal-hal lain, (yang belum terjadi) harus terjadi sebelum (Tuhan kembali) . Sebelum Tuhan kembali, sebagian besar manusia akan memberontak melawan Allah. Mereka akan menerima dan menaati orang tertentu yang akan melawan apa saja yang Allah telah katakan. {Setelah beberapa saat, Allah akan membinasakan dia}.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Orang ini akan mengatakan bahwa dirinya lebih besar daripada segala sesuatu yang dianggap manusia sebagai Allah dan segala sesuatu yang disembah manusia. Ia akan menentang keduanya. Akibatnya, ia bahkan akan duduk {di tempatnya Allah} di bait Allah untuk menyatakan dirinya sendiri bahwa dia adalah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Aku yakin kalian ingat bahwa aku telah mengatakan kepada kalian semua tentang hal-hal ini ketika aku masih bersama kalian {di sana di Tesalonika}.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Kalian juga tahu apa yang menghalangi orang ini untuk menampakkan dirinya kepada semua orang sekarang. Ia tidak akan dapat menampakkan dirinya sampai waktu ketika Allah menetapkan baginya.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Jelaslah, orang-orang telah menentang apa yang telah Allah katakan, karena alasan-alasan yang hanya dapat dipahami oleh orang-orang beriman. Namun, seseorang sedang menghalangi orang ini {untuk menyatakan dirinya} sekarang, dan ia akan terus menghalangi orang ini sampai Allah menyuruhnya untuk berhenti menghalangi orang ini.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Pada saat itulah Allah akan mengizinkan orang ini yang sepenuhnya menolak perintah Allah untuk menyatakan dirinya kepada semua orang. (Pada akhirnya, Yesus akan kembali. Ketika orang ini melihat Yesus, orang ini akan menjadi sama sekali tidak berdaya. Kemudian Tuhan Yesus akan menyampaikan perintah yang akan membinasakan orang ini.)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sebelum Yesus membinasakan dia, Setan akan bekerja dengan penuh kuasa melalui orang ini. Setan akan memberi kuasa kepada orang ini untuk melakukan segala macam perbuatan ajaib yang sepertinya sama dengan mujizat-mujizat yang dilakukan Allah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Orang ini akan menjadi sangat jahat dan akan menipu banyak orang. Orang-orang ini akan binasa karena mereka tidak menerima berita yang benar tentang Yesus sebagai sesuatu yang sangat berharga, sehingga Allah tidak akan menyelamatkan mereka.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orang-orang ini menolak berita yang benar tentang Yesus, Allah memampukan mereka untuk berpikir secara salah sehingga mereka akan percaya pada kebohongan orang ini.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Allah berbuat demikian supaya Ia dapat dengan adil menghukum semua orang yang menolak mempercayai berita yang benar tentang Yesus, orang-orang yang malah lebih suka melakukan hal-hal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kami harus selalu bersyukur kepada Allah untuk kalian, rekan-rekan seiman kami, kalian yang dikasihi oleh Tuhan kita Yesus. Kami harus melakukan ini karena Allah telah memilih kalian untuk menjadi bagian dari orang-orang pertama yang percaya kepada berita yang benar tentang Yesus. Allah telah memilih kalian untuk menjadi bagian dari orang-orang pertama yang akan Dia selamatkan dan khususkan untuk diri-Nya melalui Roh-Nya.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Allah telah memanggil kalian untuk menjadi milik-Nya ketika kami memberitakan kepada kalian kabar baik tentang Yesus, supaya Allah dapat menghormati kalian dengan cara yang sama seperti Dia menghormati Tuhan kita,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Karena itu, rekan-rekan seiman kami, teruslah percaya dengan teguh kepada Mesias. Teruslah percaya pada ajaran-ajaran yang benar yang telah kami sampaikan kepada kalian ketika kami berbicara kepada kalian dan menulis satu surat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Allah Bapa kita mengasihi kita. Karena Dia sangat baik kepada kita, Dia akan terus menguatkan kita selamanya, dan kita dapat berharap untuk menerima hal-hal yang baik dari-Nya. Kami berdoa agar Dia dan Tuhan kita Yesus sang Mesias sendiri akan menguatkan kalian dan membuat kalian mampu untuk terus melakukan dan mengatakan segala hal yang baik.</w:t>
      </w:r>
      <w:r>
        <w:rPr>
          <w:lang w:val="id_ID" w:bidi="id_ID"/>
        </w:rPr>
      </w:r>
      <w:r>
        <w:rPr>
          <w:lang w:val="id_ID" w:bidi="id_ID"/>
        </w:rPr>
      </w:r>
    </w:p>
    <w:p>
      <w:pPr/>
      <w:r>
        <w:rPr>
          <w:lang w:val="id_ID" w:bidi="id_ID"/>
        </w:rPr>
      </w:r>
    </w:p>
    <w:p>
      <w:pPr>
        <w:pStyle w:val="Heading2"/>
      </w:pPr>
      <w:r>
        <w:rPr>
          <w:lang w:val="id_ID" w:bidi="id_ID"/>
        </w:rPr>
        <w:t>2 Thessalonians 3:1</w:t>
      </w:r>
      <w:r>
        <w:rPr>
          <w:lang w:val="id_ID" w:bidi="id_ID"/>
        </w:rPr>
      </w:r>
    </w:p>
    <w:p>
      <w:pPr/>
      <w:r>
        <w:rPr>
          <w:lang w:val="id_ID" w:bidi="id_ID"/>
        </w:rPr>
      </w:r>
      <w:r>
        <w:rPr>
          <w:vertAlign w:val="superscript"/>
          <w:lang w:val="id_ID" w:bidi="id_ID"/>
        </w:rPr>
        <w:t>1</w:t>
      </w:r>
      <w:r>
        <w:rPr>
          <w:lang w:val="id_ID" w:bidi="id_ID"/>
        </w:rPr>
        <w:t xml:space="preserve"> Ini adalah bagian terakhir dari apa yang ingin aku katakan. Rekan-rekan seiman kami, doakanlah kami agar semakin banyak orang yang akan segera mendengar berita tentang Tuhan kita Yesus dan menghormatinya, sebagaimana yang telah kalian lakukan.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Berdoalah juga untuk kami agar Allah menjauhkan banyak orang jahat agar tidak mencelakakan kami. Seperti yang kalian ketahui, banyak orang yang tidak setia kepada Tuhan.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Namun demikian, Tuhan Yesus setia kepada kalian! Dia akan membuat kalian kuat secara rohani dan Dia akan melindungi kalian dari Setan, si jahat itu.</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Karena kalian disatukan dengan Tuhan kita Yesus, kami juga yakin bahwa kalian sekarang menaati apa yang telah kami perintahkan kepadamu, dan bahwa kalian akan menaati apa yang kami perintahkan kepadamu {dalam surat ini}.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Kami berdoa agar Tuhan kita Yesus akan terus menolong kalian untuk mengalami betapa besarnya Allah mengasihi kalian dan juga untuk mengalami ketekunan yang akan Mesias berikan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Rekan-rekan seiman kami, terimalah apa yang kami katakan sekarang ini seolah-olah Tuhan kita Yesus sang Mesias sendiri yang mengatakan ini: kami memerintahkan kalian untuk berhenti bergaul dengan setiap orang percaya yang malas dan tidak mau bekerja. Orang-orang ini tidak hidup dengan cara yang Yesus ajarkan kepada kami dan yang kemudian kami ajarkan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Kami mengatakan ini karena kalian sendiri tahu bahwa kalian harus berperilaku sama seperti kami berperilaku. Kami tidak hanya duduk-duduk saja di sana tanpa bekerja ketika kami tinggal di antara kalian.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Dengan kata lain, kami tidak makan makanan siapa pun jika kami tidak membayarnya. Sebaliknya, kami bekerja sangat keras sepanjang waktu {untuk menghidupi diri kami sendiri}. Kami melakukan itu agar kami tidak perlu bergantung pada siapa pun di antara kalian {untuk memenuhi kebutuhan kami}.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Allah tentu telah memberi wewenang kepada kami untuk menerima apa yang kami butuhkan dari umat-Nya. Namun, daripada menuntut banyak hal dari kalian, kami bekerja keras agar kalian dapat melihat bagaimana Allah ingin umat-Nya hidup, dan kemudian kalian dapat hidup dengan cara yang sama.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Ingatlah bahwa ketika kami berada di sana bersama kalian, kami terus memberi perintah kepada kalian bahwa jika ada rekan seiman yang tidak mau bekerja, jangan kalian memberi dia makan.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Sekarang kami mengatakan ini lagi, karena orang-orang telah mengatakan kepada kami bahwa beberapa orang di antara kalian bermalas-malas dan tidak bekerja sama sekali. Tidak hanya itu, beberapa dari kalian mecampuri apa yang orang-orang lain sedang kerjakan.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Terimalah apa yang kami katakan sekarang seolah-olah Tuhan Yesus sang Mesias sendiri mengatakan ini: Kami memerintahkan dan mendorong rekan-rekan seiman yang tidak bekerja itu agar mengurus urusan mereka sendiri dan bekerja supaya mereka memiliki apa yang mereka butuhkan untuk hidup.</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Bagi kalian, rekan-rekan seiman yang sedang bekerja keras, jangan pernah lelah untuk melakukan apa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Jika ada rekan seiman yang tidak menaati apa yang telah kami tuliskan dalam surat ini, tandailahlah orang itu secara terbuka. Kemudian janganlah kalian bergaul dengannya, supaya ia menjadi malu {bahwa ia tidak bekerja}.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Jangan menganggapnya seolah-olah dia adalah musuhmu; sebaliknya, peringatkan dia sebagaimana engkau memperingatkan rekan-rekan seimanmu yang lain.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Aku berdoa agar Tuhan kita, yang adalah satu-satunya yang benar-benar dapat membuat seseorang memiliki damai, akan membuat kalian memiliki damai dalam segala hal dan dalam segala situasi. Aku berdoa agar Tuhan kita Yesus akan terus menolong kalian semua.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{Sekarang aku telah mengambil pena dari juru tulisku, dan} aku, Paulus, mengirimkan salam ini kepadamu saat aku menulis ini sendiri. Hal ini aku lakukan dalam semua suratku, supaya kalian tahu bahwa benar aku yang telah mengirim surat ini. Beginilah aku selalu mengakhiri surat-suratku.</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Aku berdoa agar Tuhan kita Yesus sang Mesias akan terus berbuat baik kepada kalian semua.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